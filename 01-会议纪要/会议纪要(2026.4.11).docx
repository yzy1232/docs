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G10小组第06次会议纪要</w:t>
      </w:r>
    </w:p>
    <w:p>
      <w:r>
        <w:rPr>
          <w:sz w:val="22"/>
        </w:rPr>
        <w:t xml:space="preserve">会议编号：G10-2026-06</w:t>
      </w:r>
    </w:p>
    <w:p>
      <w:r>
        <w:rPr>
          <w:sz w:val="22"/>
        </w:rPr>
        <w:t xml:space="preserve">会议主题：需求确认、范围界定、流程对齐与功能方案评审</w:t>
      </w:r>
    </w:p>
    <w:p>
      <w:r>
        <w:rPr>
          <w:sz w:val="22"/>
        </w:rPr>
        <w:t xml:space="preserve">参会人员：许霖烽、王振恺、虞子琰、袁萍、冯沛一、用户代表、信息中心代表</w:t>
      </w:r>
    </w:p>
    <w:p>
      <w:r>
        <w:rPr>
          <w:sz w:val="22"/>
        </w:rPr>
        <w:t xml:space="preserve">会议时间：2026-04-11 13:00-14:00</w:t>
      </w:r>
    </w:p>
    <w:p>
      <w:r>
        <w:rPr>
          <w:sz w:val="22"/>
        </w:rPr>
        <w:t xml:space="preserve">主持人：许霖烽</w:t>
      </w:r>
    </w:p>
    <w:p>
      <w:r>
        <w:rPr>
          <w:sz w:val="22"/>
        </w:rPr>
        <w:t xml:space="preserve">会议地点：线上</w:t>
      </w:r>
    </w:p>
    <w:p>
      <w:r>
        <w:rPr>
          <w:sz w:val="22"/>
        </w:rPr>
        <w:t xml:space="preserve">记录人：袁萍</w:t>
      </w:r>
    </w:p>
    <w:p>
      <w:r>
        <w:rPr>
          <w:b/>
          <w:sz w:val="24"/>
        </w:rPr>
        <w:t xml:space="preserve">会议主要内容</w:t>
      </w:r>
    </w:p>
    <w:p>
      <w:r>
        <w:rPr>
          <w:sz w:val="22"/>
        </w:rPr>
        <w:t xml:space="preserve">1. 项目背景与愿景：传统校务咨询存在渠道分散、响应慢、人工成本高和非工作时间无服务等问题；项目愿景是建设7×24小时智能校务问答机器人，提供一站式自然语言交互服务。</w:t>
      </w:r>
    </w:p>
    <w:p>
      <w:r>
        <w:rPr>
          <w:sz w:val="22"/>
        </w:rPr>
        <w:t xml:space="preserve">2. 用户需求与痛点：学生希望快速查询教务、宿舍、活动、奖助贷等信息；教师需要准确权威的教学、人事和报销信息；管理员需要易维护后台、知识库更新、内容审核和数据统计能力。</w:t>
      </w:r>
    </w:p>
    <w:p>
      <w:r>
        <w:rPr>
          <w:sz w:val="22"/>
        </w:rPr>
        <w:t xml:space="preserve">3. 业务流程确认：传统流程为提问、查找渠道、等待人工、重复描述、获取答案和记录；新系统流程为进入助手、登录、提问、即时回答、反馈或查看历史、结束；管理员流程为接收知识、录入、训练、审核反馈和统计数据。</w:t>
      </w:r>
    </w:p>
    <w:p>
      <w:r>
        <w:rPr>
          <w:sz w:val="22"/>
        </w:rPr>
        <w:t xml:space="preserve">4. 产品范围确认：必须功能包括智能问答、登录认证、历史记录和知识库维护；应做功能包括反馈互动、内容审核和数据统计；本期不做深度对接教务系统、独立APP、多语言和实时IoT设备。</w:t>
      </w:r>
    </w:p>
    <w:p>
      <w:r>
        <w:rPr>
          <w:sz w:val="22"/>
        </w:rPr>
        <w:t xml:space="preserve">5. 合规与风险：系统需遵守网络安全、数据安全和个人信息保护相关要求；用户数据需加密，日志需脱敏，问答内容需经过审核过滤；首期优先使用商用LLM API，不做本地部署。</w:t>
      </w:r>
    </w:p>
    <w:p>
      <w:r>
        <w:rPr>
          <w:sz w:val="22"/>
        </w:rPr>
        <w:t xml:space="preserve">6. 质量属性与验收标准：响应时间不超过3秒，支持7×24小时使用，可用率目标不低于99.5%，问答覆盖核心校务场景，满意度目标不低于85%。</w:t>
      </w:r>
    </w:p>
    <w:p>
      <w:r>
        <w:rPr>
          <w:b/>
          <w:sz w:val="24"/>
        </w:rPr>
        <w:t xml:space="preserve">会议决议</w:t>
      </w:r>
    </w:p>
    <w:p>
      <w:r>
        <w:rPr>
          <w:sz w:val="22"/>
        </w:rPr>
        <w:t xml:space="preserve">1. 以本次讨论结果作为需求基线，后续变更需走审批流程。</w:t>
      </w:r>
    </w:p>
    <w:p>
      <w:r>
        <w:rPr>
          <w:sz w:val="22"/>
        </w:rPr>
        <w:t xml:space="preserve">2. 产品范围包含智能问答、用户互动、管理后台和统一认证对接；排除核心系统写入、非校务问答和多终端APP。</w:t>
      </w:r>
    </w:p>
    <w:p>
      <w:r>
        <w:rPr>
          <w:sz w:val="22"/>
        </w:rPr>
        <w:t xml:space="preserve">3. 正式采用确认后的用户流程与管理员流程，作为后续系统设计依据。</w:t>
      </w:r>
    </w:p>
    <w:p>
      <w:r>
        <w:rPr>
          <w:sz w:val="22"/>
        </w:rPr>
        <w:t xml:space="preserve">4. 技术方案采用商用LLM API加知识库检索方案。</w:t>
      </w:r>
    </w:p>
    <w:p>
      <w:r>
        <w:rPr>
          <w:sz w:val="22"/>
        </w:rPr>
        <w:t xml:space="preserve">5. 必须实现数据加密、内容审核、权限控制和日志脱敏。</w:t>
      </w:r>
    </w:p>
    <w:p>
      <w:r>
        <w:rPr>
          <w:sz w:val="22"/>
        </w:rPr>
        <w:t xml:space="preserve">6. 4周内完成需求工程、原型、技术方案和阶段评审。</w:t>
      </w:r>
    </w:p>
    <w:p>
      <w:r>
        <w:rPr>
          <w:b/>
          <w:sz w:val="24"/>
        </w:rPr>
        <w:t xml:space="preserve">任务分工</w:t>
      </w:r>
    </w:p>
    <w:p>
      <w:r>
        <w:rPr>
          <w:sz w:val="22"/>
        </w:rPr>
        <w:t xml:space="preserve">需求组：当日整理并发布JAD会议记录，1天内完善Vision and Scope文档，3天内完成需求规格说明书初稿。</w:t>
      </w:r>
    </w:p>
    <w:p>
      <w:r>
        <w:rPr>
          <w:sz w:val="22"/>
        </w:rPr>
        <w:t xml:space="preserve">设计组：1天内输出用户工作流程图，1周内完成原型设计。</w:t>
      </w:r>
    </w:p>
    <w:p>
      <w:r>
        <w:rPr>
          <w:sz w:val="22"/>
        </w:rPr>
        <w:t xml:space="preserve">各部门老师：3天内提供校务知识库素材。</w:t>
      </w:r>
    </w:p>
    <w:p>
      <w:r>
        <w:rPr>
          <w:b/>
          <w:sz w:val="24"/>
        </w:rPr>
        <w:t xml:space="preserve">备注</w:t>
      </w:r>
    </w:p>
    <w:p>
      <w:r>
        <w:rPr>
          <w:sz w:val="22"/>
        </w:rPr>
        <w:t xml:space="preserve">本次会议结论以需求确认、范围界定和流程对齐为准。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CF12C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9CC37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ILIsw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1dvx+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Mgsiz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9CC37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removePersonalInformation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iwiaGRpZCI6ImY0NzdkNjEyMWZmYzg2Y2RkOWM2ZGVjN2ZjNzczOTMwIiwidXNlckNvdW50IjoyfQ=="/>
  </w:docVars>
  <w:rsids>
    <w:rsidRoot w:val="6BF95273"/>
    <w:rsid w:val="000474B4"/>
    <w:rsid w:val="000D3F17"/>
    <w:rsid w:val="00126BB9"/>
    <w:rsid w:val="001A184C"/>
    <w:rsid w:val="00386E35"/>
    <w:rsid w:val="00410407"/>
    <w:rsid w:val="00422F70"/>
    <w:rsid w:val="00510AC9"/>
    <w:rsid w:val="005456CA"/>
    <w:rsid w:val="00585638"/>
    <w:rsid w:val="00620A0D"/>
    <w:rsid w:val="00650553"/>
    <w:rsid w:val="006C4296"/>
    <w:rsid w:val="006F36FC"/>
    <w:rsid w:val="00761517"/>
    <w:rsid w:val="007858FF"/>
    <w:rsid w:val="007B788D"/>
    <w:rsid w:val="00811B7B"/>
    <w:rsid w:val="008841D2"/>
    <w:rsid w:val="00892F1C"/>
    <w:rsid w:val="00990BA6"/>
    <w:rsid w:val="009E24B8"/>
    <w:rsid w:val="00A5535E"/>
    <w:rsid w:val="00A81D5E"/>
    <w:rsid w:val="00B42624"/>
    <w:rsid w:val="00C740E1"/>
    <w:rsid w:val="00D25F64"/>
    <w:rsid w:val="00D82BF1"/>
    <w:rsid w:val="00E16664"/>
    <w:rsid w:val="00E42AB0"/>
    <w:rsid w:val="00E44CE1"/>
    <w:rsid w:val="00FA1D7D"/>
    <w:rsid w:val="00FA378D"/>
    <w:rsid w:val="0D2A185E"/>
    <w:rsid w:val="1F230F24"/>
    <w:rsid w:val="23401B67"/>
    <w:rsid w:val="24C23C56"/>
    <w:rsid w:val="2AA9466F"/>
    <w:rsid w:val="3B4A5FDC"/>
    <w:rsid w:val="49B40B13"/>
    <w:rsid w:val="4B15132F"/>
    <w:rsid w:val="66AA0200"/>
    <w:rsid w:val="69D4397B"/>
    <w:rsid w:val="6BF95273"/>
    <w:rsid w:val="6E14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93\AppData\Roaming\kingsoft\office6\templates\download\60898f9e-108c-4a1d-87c0-6ac06340edb8\&#20844;&#21496;&#20250;&#35758;&#32426;&#35201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35E018-F906-4916-A471-40A53131FE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公司会议纪要</Template>
  <Pages>5</Pages>
  <Words>221</Words>
  <Characters>233</Characters>
  <Lines>7</Lines>
  <Paragraphs>2</Paragraphs>
  <TotalTime>9</TotalTime>
  <ScaleCrop>false</ScaleCrop>
  <LinksUpToDate>false</LinksUpToDate>
  <CharactersWithSpaces>243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2024-10-13T13:19:00Z</dcterms:created>
  <dcterms:modified xsi:type="dcterms:W3CDTF">2026-04-10T16:30:07Z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v1.0_mb_zJtgoyU30qR2eyWdykaZ+g==</vt:lpwstr>
  </property>
  <property fmtid="{D5CDD505-2E9C-101B-9397-08002B2CF9AE}" pid="4" name="ICV">
    <vt:lpwstr>3969B13287B94D53882D6651DCC67A27_13</vt:lpwstr>
  </property>
  <property fmtid="{D5CDD505-2E9C-101B-9397-08002B2CF9AE}" pid="5" name="KSOSaveFontToCloudKey">
    <vt:lpwstr>590610_btnclosed</vt:lpwstr>
  </property>
  <property fmtid="{D5CDD505-2E9C-101B-9397-08002B2CF9AE}" pid="6" name="KSOTemplateDocerSaveRecord">
    <vt:lpwstr>eyJoZGlkIjoiMDdiM2RmMWVjMmZmMjM4ODM2OGEwNjEzZTEzODk2ZGUiLCJ1c2VySWQiOiI4MjAxNzg0NjAifQ==</vt:lpwstr>
  </property>
</Properties>
</file>